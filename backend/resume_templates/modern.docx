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4056" w14:textId="06A88D05" w:rsidR="0055139D" w:rsidRPr="004557F0" w:rsidRDefault="001342DF" w:rsidP="004557F0">
      <w:pPr>
        <w:spacing w:after="60" w:line="220" w:lineRule="atLeast"/>
        <w:rPr>
          <w:rFonts w:ascii="Mulish" w:hAnsi="Mulish"/>
          <w:b/>
          <w:bCs/>
          <w:sz w:val="20"/>
          <w:szCs w:val="20"/>
        </w:rPr>
      </w:pPr>
      <w:bookmarkStart w:id="0" w:name="_Hlk2599041"/>
      <w:r w:rsidRPr="001342DF">
        <w:rPr>
          <w:rStyle w:val="Heading1Char"/>
          <w:rFonts w:ascii="Mulish" w:eastAsiaTheme="minorEastAsia" w:hAnsi="Mulis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36ADCB" wp14:editId="4B207063">
                <wp:simplePos x="0" y="0"/>
                <wp:positionH relativeFrom="column">
                  <wp:posOffset>4655820</wp:posOffset>
                </wp:positionH>
                <wp:positionV relativeFrom="paragraph">
                  <wp:posOffset>-178435</wp:posOffset>
                </wp:positionV>
                <wp:extent cx="1615440" cy="922020"/>
                <wp:effectExtent l="0" t="0" r="2286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44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FBB7E" w14:textId="5B233807" w:rsidR="001342DF" w:rsidRDefault="001342DF">
                            <w:r>
                              <w:t>{{</w:t>
                            </w:r>
                            <w:proofErr w:type="spellStart"/>
                            <w:r>
                              <w:t>profile_photo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6AD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6pt;margin-top:-14.05pt;width:127.2pt;height:72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">
                <v:textbox>
                  <w:txbxContent>
                    <w:p w14:paraId="2F5FBB7E" w14:textId="5B233807" w:rsidR="001342DF" w:rsidRDefault="001342DF">
                      <w:r>
                        <w:t>{{</w:t>
                      </w:r>
                      <w:proofErr w:type="spellStart"/>
                      <w:r>
                        <w:t>profile_photo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380110" w:rsidRPr="004557F0">
        <w:rPr>
          <w:rStyle w:val="Heading1Char"/>
          <w:rFonts w:ascii="Mulish" w:eastAsiaTheme="minorEastAsia" w:hAnsi="Mulish"/>
        </w:rPr>
        <w:t>{{full_name}}</w:t>
      </w:r>
    </w:p>
    <w:p w14:paraId="5129D73E" w14:textId="697B7676" w:rsidR="0055139D" w:rsidRPr="004557F0" w:rsidRDefault="0055139D" w:rsidP="004557F0">
      <w:pPr>
        <w:spacing w:after="60" w:line="220" w:lineRule="atLeast"/>
        <w:rPr>
          <w:rFonts w:ascii="Mulish" w:hAnsi="Mulish"/>
          <w:b/>
          <w:sz w:val="20"/>
          <w:szCs w:val="20"/>
        </w:rPr>
      </w:pPr>
      <w:proofErr w:type="gramStart"/>
      <w:r w:rsidRPr="004557F0">
        <w:rPr>
          <w:rFonts w:ascii="Mulish" w:hAnsi="Mulish"/>
          <w:sz w:val="20"/>
          <w:szCs w:val="20"/>
        </w:rPr>
        <w:t>Nationality:</w:t>
      </w:r>
      <w:r w:rsidRPr="004557F0">
        <w:rPr>
          <w:rFonts w:ascii="Mulish" w:hAnsi="Mulish"/>
          <w:color w:val="FFFFFF" w:themeColor="background1"/>
          <w:sz w:val="20"/>
          <w:szCs w:val="20"/>
        </w:rPr>
        <w:t>.</w:t>
      </w:r>
      <w:proofErr w:type="gramEnd"/>
      <w:sdt>
        <w:sdtPr>
          <w:rPr>
            <w:rStyle w:val="AIPRegularChar"/>
            <w:rFonts w:ascii="Mulish" w:hAnsi="Mulish"/>
          </w:rPr>
          <w:id w:val="-1046520848"/>
          <w:placeholder>
            <w:docPart w:val="4E40BA269FA74BC9A7B218F920B76021"/>
          </w:placeholder>
          <w:temporary/>
        </w:sdtPr>
        <w:sdtEndPr>
          <w:rPr>
            <w:rStyle w:val="DefaultParagraphFont"/>
            <w:rFonts w:eastAsiaTheme="minorEastAsia"/>
            <w:bCs w:val="0"/>
            <w:color w:val="auto"/>
            <w:sz w:val="22"/>
            <w:szCs w:val="22"/>
            <w:lang w:eastAsia="zh-CN"/>
          </w:rPr>
        </w:sdtEndPr>
        <w:sdtContent>
          <w:r w:rsidRPr="004557F0">
            <w:rPr>
              <w:rFonts w:ascii="Mulish" w:hAnsi="Mulish"/>
              <w:sz w:val="20"/>
              <w:szCs w:val="20"/>
            </w:rPr>
            <w:t>[Nationality]</w:t>
          </w:r>
        </w:sdtContent>
      </w:sdt>
    </w:p>
    <w:p w14:paraId="4D33419C" w14:textId="682367B8" w:rsidR="0055139D" w:rsidRPr="004557F0" w:rsidRDefault="0055139D" w:rsidP="004557F0">
      <w:pPr>
        <w:spacing w:after="60" w:line="220" w:lineRule="atLeast"/>
        <w:rPr>
          <w:rFonts w:ascii="Mulish" w:hAnsi="Mulish"/>
          <w:b/>
          <w:sz w:val="20"/>
          <w:szCs w:val="20"/>
        </w:rPr>
      </w:pPr>
      <w:proofErr w:type="gramStart"/>
      <w:r w:rsidRPr="004557F0">
        <w:rPr>
          <w:rFonts w:ascii="Mulish" w:hAnsi="Mulish"/>
          <w:sz w:val="20"/>
          <w:szCs w:val="20"/>
        </w:rPr>
        <w:t>Availability:</w:t>
      </w:r>
      <w:r w:rsidRPr="004557F0">
        <w:rPr>
          <w:rFonts w:ascii="Mulish" w:hAnsi="Mulish"/>
          <w:color w:val="FFFFFF" w:themeColor="background1"/>
          <w:sz w:val="20"/>
          <w:szCs w:val="20"/>
        </w:rPr>
        <w:t>.</w:t>
      </w:r>
      <w:proofErr w:type="gramEnd"/>
      <w:sdt>
        <w:sdtPr>
          <w:rPr>
            <w:rStyle w:val="Style11Char"/>
            <w:rFonts w:ascii="Mulish" w:hAnsi="Mulish"/>
            <w:szCs w:val="20"/>
          </w:rPr>
          <w:id w:val="422073789"/>
          <w:placeholder>
            <w:docPart w:val="E9C50B5A4D2445A583C53925007FCABB"/>
          </w:placeholder>
          <w:temporary/>
          <w:showingPlcHdr/>
        </w:sdtPr>
        <w:sdtEndPr>
          <w:rPr>
            <w:rStyle w:val="DefaultParagraphFont"/>
            <w:color w:val="auto"/>
            <w:sz w:val="22"/>
          </w:rPr>
        </w:sdtEndPr>
        <w:sdtContent>
          <w:r w:rsidRPr="004557F0">
            <w:rPr>
              <w:rFonts w:ascii="Mulish" w:hAnsi="Mulish"/>
              <w:sz w:val="20"/>
              <w:szCs w:val="20"/>
            </w:rPr>
            <w:t>[Start date - Duration]</w:t>
          </w:r>
        </w:sdtContent>
      </w:sdt>
    </w:p>
    <w:p w14:paraId="180F25CF" w14:textId="4904C78C" w:rsidR="005417F8" w:rsidRPr="004557F0" w:rsidRDefault="0055139D" w:rsidP="004557F0">
      <w:pPr>
        <w:rPr>
          <w:rFonts w:ascii="Mulish" w:hAnsi="Mulish"/>
          <w:sz w:val="20"/>
          <w:szCs w:val="20"/>
        </w:rPr>
      </w:pPr>
      <w:r w:rsidRPr="004557F0">
        <w:rPr>
          <w:rFonts w:ascii="Mulish" w:hAnsi="Mulish"/>
          <w:sz w:val="20"/>
          <w:szCs w:val="20"/>
        </w:rPr>
        <w:t xml:space="preserve">Date of </w:t>
      </w:r>
      <w:proofErr w:type="gramStart"/>
      <w:r w:rsidRPr="004557F0">
        <w:rPr>
          <w:rFonts w:ascii="Mulish" w:hAnsi="Mulish"/>
          <w:sz w:val="20"/>
          <w:szCs w:val="20"/>
        </w:rPr>
        <w:t>Birth:</w:t>
      </w:r>
      <w:r w:rsidRPr="004557F0">
        <w:rPr>
          <w:rFonts w:ascii="Mulish" w:hAnsi="Mulish"/>
          <w:color w:val="FFFFFF" w:themeColor="background1"/>
          <w:sz w:val="20"/>
          <w:szCs w:val="20"/>
        </w:rPr>
        <w:t>.</w:t>
      </w:r>
      <w:proofErr w:type="gramEnd"/>
      <w:sdt>
        <w:sdtPr>
          <w:rPr>
            <w:rFonts w:ascii="Mulish" w:hAnsi="Mulish"/>
            <w:sz w:val="20"/>
            <w:szCs w:val="20"/>
          </w:rPr>
          <w:id w:val="336280802"/>
          <w:placeholder>
            <w:docPart w:val="1BB35FE66A1A4D8FAA32033DD27C2383"/>
          </w:placeholder>
          <w:temporary/>
          <w:showingPlcHdr/>
        </w:sdtPr>
        <w:sdtEndPr/>
        <w:sdtContent>
          <w:r w:rsidRPr="004557F0">
            <w:rPr>
              <w:rFonts w:ascii="Mulish" w:hAnsi="Mulish"/>
              <w:sz w:val="20"/>
              <w:szCs w:val="20"/>
            </w:rPr>
            <w:t>[Date of Birth]</w:t>
          </w:r>
        </w:sdtContent>
      </w:sdt>
    </w:p>
    <w:p w14:paraId="4ACB0513" w14:textId="3E34DC94" w:rsidR="00254D0C" w:rsidRPr="004557F0" w:rsidRDefault="00254D0C" w:rsidP="00254D0C">
      <w:pPr>
        <w:pBdr>
          <w:bottom w:val="single" w:sz="12" w:space="1" w:color="auto"/>
        </w:pBdr>
        <w:rPr>
          <w:rFonts w:ascii="Mulish" w:hAnsi="Mulish"/>
        </w:rPr>
      </w:pPr>
      <w:r w:rsidRPr="004557F0">
        <w:rPr>
          <w:rFonts w:ascii="Mulish" w:hAnsi="Mulish"/>
        </w:rPr>
        <w:t>Career Objective</w:t>
      </w:r>
    </w:p>
    <w:p w14:paraId="15D23C96" w14:textId="53744701" w:rsidR="00254D0C" w:rsidRPr="004557F0" w:rsidRDefault="003D385E" w:rsidP="0055139D">
      <w:pPr>
        <w:rPr>
          <w:rFonts w:ascii="Mulish" w:eastAsiaTheme="minorHAnsi" w:hAnsi="Mulish"/>
          <w:bCs/>
          <w:color w:val="262626" w:themeColor="text1" w:themeTint="D9"/>
          <w:sz w:val="20"/>
          <w:szCs w:val="20"/>
          <w:lang w:eastAsia="en-US"/>
        </w:rPr>
      </w:pPr>
      <w:r w:rsidRPr="004557F0">
        <w:rPr>
          <w:rFonts w:ascii="Mulish" w:hAnsi="Mulish" w:cs="Times New Roman"/>
          <w:bCs/>
          <w:color w:val="505052"/>
          <w:sz w:val="20"/>
          <w:szCs w:val="20"/>
        </w:rPr>
        <w:t>{{profile_summary}}</w:t>
      </w:r>
    </w:p>
    <w:p w14:paraId="17598070" w14:textId="09A86490" w:rsidR="0055139D" w:rsidRPr="004557F0" w:rsidRDefault="00254D0C" w:rsidP="0055139D">
      <w:pPr>
        <w:pBdr>
          <w:bottom w:val="single" w:sz="12" w:space="1" w:color="auto"/>
        </w:pBdr>
        <w:rPr>
          <w:rFonts w:ascii="Mulish" w:hAnsi="Mulish"/>
        </w:rPr>
      </w:pPr>
      <w:r w:rsidRPr="004557F0">
        <w:rPr>
          <w:rFonts w:ascii="Mulish" w:hAnsi="Mulish"/>
        </w:rPr>
        <w:t>Education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228"/>
      </w:tblGrid>
      <w:tr w:rsidR="00A92B2A" w:rsidRPr="004557F0" w14:paraId="2A0E1A26" w14:textId="77777777" w:rsidTr="00A92B2A">
        <w:tc>
          <w:tcPr>
            <w:tcW w:w="5318" w:type="dxa"/>
          </w:tcPr>
          <w:p w14:paraId="676280AE" w14:textId="63C5D551" w:rsidR="00A92B2A" w:rsidRPr="004557F0" w:rsidRDefault="00380110" w:rsidP="00E327E5">
            <w:pPr>
              <w:pStyle w:val="Heading2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{education_0_institution}</w:t>
            </w:r>
          </w:p>
        </w:tc>
        <w:tc>
          <w:tcPr>
            <w:tcW w:w="5228" w:type="dxa"/>
          </w:tcPr>
          <w:p w14:paraId="48EF9403" w14:textId="01181307" w:rsidR="00A92B2A" w:rsidRPr="004557F0" w:rsidRDefault="00380110" w:rsidP="00A92B2A">
            <w:pPr>
              <w:pStyle w:val="Heading2"/>
              <w:jc w:val="right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{education_0_</w:t>
            </w:r>
            <w:proofErr w:type="gramStart"/>
            <w:r w:rsidRPr="004557F0">
              <w:rPr>
                <w:rStyle w:val="AIPBoldChar"/>
                <w:rFonts w:ascii="Mulish" w:hAnsi="Mulish"/>
              </w:rPr>
              <w:t>time}</w:t>
            </w:r>
            <w:r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</w:t>
            </w:r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</w:t>
            </w:r>
            <w:proofErr w:type="gramEnd"/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</w:t>
            </w:r>
          </w:p>
        </w:tc>
      </w:tr>
    </w:tbl>
    <w:p w14:paraId="45E0A72C" w14:textId="2BE0349B" w:rsidR="00E327E5" w:rsidRPr="004557F0" w:rsidRDefault="00380110" w:rsidP="00E327E5">
      <w:pPr>
        <w:pStyle w:val="Heading2"/>
        <w:rPr>
          <w:rFonts w:ascii="Mulish" w:hAnsi="Mulish"/>
          <w:color w:val="auto"/>
          <w:sz w:val="20"/>
          <w:szCs w:val="20"/>
        </w:rPr>
      </w:pPr>
      <w:r w:rsidRPr="004557F0">
        <w:rPr>
          <w:rStyle w:val="AIPItalics"/>
          <w:rFonts w:ascii="Mulish" w:hAnsi="Mulish"/>
        </w:rPr>
        <w:t>{education_0_major}</w:t>
      </w:r>
      <w:r w:rsidR="00E327E5" w:rsidRPr="004557F0">
        <w:rPr>
          <w:rFonts w:ascii="Mulish" w:hAnsi="Mulish"/>
          <w:color w:val="auto"/>
          <w:sz w:val="20"/>
          <w:szCs w:val="20"/>
        </w:rPr>
        <w:t xml:space="preserve">  </w:t>
      </w:r>
    </w:p>
    <w:p w14:paraId="23F03080" w14:textId="34322398" w:rsidR="00E327E5" w:rsidRPr="004557F0" w:rsidRDefault="0007562C" w:rsidP="0007562C">
      <w:pPr>
        <w:spacing w:after="60" w:line="220" w:lineRule="atLeast"/>
        <w:rPr>
          <w:rFonts w:ascii="Mulish" w:hAnsi="Mulish"/>
          <w:sz w:val="20"/>
          <w:szCs w:val="20"/>
        </w:rPr>
      </w:pPr>
      <w:r w:rsidRPr="004557F0">
        <w:rPr>
          <w:rStyle w:val="AIPBoldChar"/>
          <w:rFonts w:ascii="Mulish" w:hAnsi="Mulish"/>
        </w:rPr>
        <w:t>{education_0_degree}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228"/>
      </w:tblGrid>
      <w:tr w:rsidR="00A92B2A" w:rsidRPr="004557F0" w14:paraId="1DD48A97" w14:textId="77777777" w:rsidTr="00A92B2A">
        <w:tc>
          <w:tcPr>
            <w:tcW w:w="5318" w:type="dxa"/>
          </w:tcPr>
          <w:p w14:paraId="2F79D63E" w14:textId="107205DA" w:rsidR="00A92B2A" w:rsidRPr="004557F0" w:rsidRDefault="00380110" w:rsidP="00C65781">
            <w:pPr>
              <w:pStyle w:val="Heading2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{education_1_institution}</w:t>
            </w:r>
          </w:p>
        </w:tc>
        <w:tc>
          <w:tcPr>
            <w:tcW w:w="5228" w:type="dxa"/>
          </w:tcPr>
          <w:p w14:paraId="701CD998" w14:textId="2D3FF8C2" w:rsidR="00A92B2A" w:rsidRPr="004557F0" w:rsidRDefault="00380110" w:rsidP="00C65781">
            <w:pPr>
              <w:pStyle w:val="Heading2"/>
              <w:jc w:val="right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{education_1_</w:t>
            </w:r>
            <w:proofErr w:type="gramStart"/>
            <w:r w:rsidRPr="004557F0">
              <w:rPr>
                <w:rStyle w:val="AIPBoldChar"/>
                <w:rFonts w:ascii="Mulish" w:hAnsi="Mulish"/>
              </w:rPr>
              <w:t>time}</w:t>
            </w:r>
            <w:r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</w:t>
            </w:r>
            <w:proofErr w:type="gramEnd"/>
            <w:r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</w:t>
            </w:r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    </w:t>
            </w:r>
          </w:p>
        </w:tc>
      </w:tr>
    </w:tbl>
    <w:p w14:paraId="50816E99" w14:textId="09274A41" w:rsidR="00E327E5" w:rsidRPr="004557F0" w:rsidRDefault="00380110" w:rsidP="00E327E5">
      <w:pPr>
        <w:pStyle w:val="Heading2"/>
        <w:rPr>
          <w:rFonts w:ascii="Mulish" w:hAnsi="Mulish"/>
          <w:color w:val="auto"/>
          <w:sz w:val="20"/>
          <w:szCs w:val="20"/>
        </w:rPr>
      </w:pPr>
      <w:r w:rsidRPr="004557F0">
        <w:rPr>
          <w:rStyle w:val="AIPItalics"/>
          <w:rFonts w:ascii="Mulish" w:hAnsi="Mulish"/>
        </w:rPr>
        <w:t>{education_1_major}</w:t>
      </w:r>
      <w:r w:rsidR="00E327E5" w:rsidRPr="004557F0">
        <w:rPr>
          <w:rFonts w:ascii="Mulish" w:hAnsi="Mulish"/>
          <w:color w:val="auto"/>
          <w:sz w:val="20"/>
          <w:szCs w:val="20"/>
        </w:rPr>
        <w:t xml:space="preserve">  </w:t>
      </w:r>
    </w:p>
    <w:p w14:paraId="61C2B034" w14:textId="244D0F15" w:rsidR="00E327E5" w:rsidRPr="004557F0" w:rsidRDefault="0007562C" w:rsidP="0007562C">
      <w:pPr>
        <w:spacing w:after="60" w:line="220" w:lineRule="atLeast"/>
        <w:rPr>
          <w:rFonts w:ascii="Mulish" w:hAnsi="Mulish"/>
          <w:sz w:val="20"/>
          <w:szCs w:val="20"/>
        </w:rPr>
      </w:pPr>
      <w:r w:rsidRPr="004557F0">
        <w:rPr>
          <w:rStyle w:val="AIPBoldChar"/>
          <w:rFonts w:ascii="Mulish" w:hAnsi="Mulish"/>
        </w:rPr>
        <w:t>{education_1_degree}</w:t>
      </w:r>
    </w:p>
    <w:p w14:paraId="7C120491" w14:textId="7D2B3D51" w:rsidR="00380110" w:rsidRPr="004557F0" w:rsidRDefault="00380110" w:rsidP="00380110">
      <w:pPr>
        <w:pStyle w:val="Heading2"/>
        <w:rPr>
          <w:rStyle w:val="AIPBoldChar"/>
          <w:rFonts w:ascii="Mulish" w:hAnsi="Mulish"/>
        </w:rPr>
      </w:pPr>
      <w:r w:rsidRPr="004557F0">
        <w:rPr>
          <w:rStyle w:val="AIPBoldChar"/>
          <w:rFonts w:ascii="Mulish" w:hAnsi="Mulish"/>
        </w:rPr>
        <w:t>{education_2_institution}</w:t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</w:r>
      <w:r w:rsidRPr="004557F0">
        <w:rPr>
          <w:rStyle w:val="AIPBoldChar"/>
          <w:rFonts w:ascii="Mulish" w:hAnsi="Mulish"/>
        </w:rPr>
        <w:tab/>
        <w:t>{education_2_time}</w:t>
      </w:r>
      <w:r w:rsidRPr="004557F0">
        <w:rPr>
          <w:rFonts w:ascii="Mulish" w:hAnsi="Mulish"/>
          <w:color w:val="auto"/>
          <w:sz w:val="20"/>
          <w:szCs w:val="20"/>
        </w:rPr>
        <w:t xml:space="preserve">                         </w:t>
      </w:r>
    </w:p>
    <w:p w14:paraId="0BCD1DF9" w14:textId="20CCE91C" w:rsidR="00380110" w:rsidRPr="004557F0" w:rsidRDefault="00380110" w:rsidP="0007562C">
      <w:pPr>
        <w:pStyle w:val="Heading2"/>
        <w:rPr>
          <w:rFonts w:ascii="Mulish" w:hAnsi="Mulish"/>
          <w:color w:val="auto"/>
          <w:sz w:val="20"/>
          <w:szCs w:val="20"/>
        </w:rPr>
      </w:pPr>
      <w:r w:rsidRPr="004557F0">
        <w:rPr>
          <w:rStyle w:val="AIPItalics"/>
          <w:rFonts w:ascii="Mulish" w:hAnsi="Mulish"/>
        </w:rPr>
        <w:t>{education_2_major}</w:t>
      </w:r>
      <w:r w:rsidRPr="004557F0">
        <w:rPr>
          <w:rFonts w:ascii="Mulish" w:hAnsi="Mulish"/>
          <w:color w:val="auto"/>
          <w:sz w:val="20"/>
          <w:szCs w:val="20"/>
        </w:rPr>
        <w:t xml:space="preserve">  </w:t>
      </w:r>
    </w:p>
    <w:p w14:paraId="25D2D571" w14:textId="612647C3" w:rsidR="0007562C" w:rsidRPr="004557F0" w:rsidRDefault="0007562C" w:rsidP="0007562C">
      <w:pPr>
        <w:spacing w:after="60" w:line="220" w:lineRule="atLeast"/>
        <w:rPr>
          <w:rFonts w:ascii="Mulish" w:hAnsi="Mulish"/>
          <w:sz w:val="20"/>
          <w:szCs w:val="20"/>
        </w:rPr>
      </w:pPr>
      <w:r w:rsidRPr="004557F0">
        <w:rPr>
          <w:rStyle w:val="AIPBoldChar"/>
          <w:rFonts w:ascii="Mulish" w:hAnsi="Mulish"/>
        </w:rPr>
        <w:t>{education_2_degree}</w:t>
      </w:r>
    </w:p>
    <w:p w14:paraId="56AF801E" w14:textId="77777777" w:rsidR="0007562C" w:rsidRPr="004557F0" w:rsidRDefault="0007562C" w:rsidP="0007562C">
      <w:pPr>
        <w:rPr>
          <w:rFonts w:ascii="Mulish" w:hAnsi="Mulish"/>
        </w:rPr>
      </w:pPr>
    </w:p>
    <w:p w14:paraId="3C1C5F2E" w14:textId="5A4637A5" w:rsidR="00254D0C" w:rsidRPr="004557F0" w:rsidRDefault="00E327E5" w:rsidP="00380110">
      <w:pPr>
        <w:pBdr>
          <w:bottom w:val="single" w:sz="12" w:space="1" w:color="auto"/>
        </w:pBdr>
        <w:spacing w:before="240"/>
        <w:rPr>
          <w:rFonts w:ascii="Mulish" w:hAnsi="Mulish"/>
        </w:rPr>
      </w:pPr>
      <w:r w:rsidRPr="004557F0">
        <w:rPr>
          <w:rFonts w:ascii="Mulish" w:hAnsi="Mulish"/>
        </w:rPr>
        <w:t>Relevant Experience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228"/>
      </w:tblGrid>
      <w:tr w:rsidR="00A92B2A" w:rsidRPr="004557F0" w14:paraId="449F99CB" w14:textId="77777777" w:rsidTr="00A92B2A">
        <w:tc>
          <w:tcPr>
            <w:tcW w:w="5318" w:type="dxa"/>
          </w:tcPr>
          <w:p w14:paraId="24782221" w14:textId="2C59F6BF" w:rsidR="00A92B2A" w:rsidRPr="004557F0" w:rsidRDefault="008A27F9" w:rsidP="00C65781">
            <w:pPr>
              <w:pStyle w:val="Heading2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{experience_0_company}</w:t>
            </w:r>
          </w:p>
        </w:tc>
        <w:tc>
          <w:tcPr>
            <w:tcW w:w="5228" w:type="dxa"/>
          </w:tcPr>
          <w:p w14:paraId="2FC21B57" w14:textId="6B15CCA0" w:rsidR="00A92B2A" w:rsidRPr="004557F0" w:rsidRDefault="00DF6B5C" w:rsidP="00C65781">
            <w:pPr>
              <w:pStyle w:val="Heading2"/>
              <w:jc w:val="right"/>
              <w:rPr>
                <w:rStyle w:val="AIPBoldChar"/>
                <w:rFonts w:ascii="Mulish" w:hAnsi="Mulish"/>
              </w:rPr>
            </w:pPr>
            <w:r w:rsidRPr="004557F0">
              <w:rPr>
                <w:rFonts w:ascii="Mulish" w:hAnsi="Mulish"/>
                <w:color w:val="auto"/>
                <w:sz w:val="20"/>
                <w:szCs w:val="20"/>
              </w:rPr>
              <w:t>{experience_0_</w:t>
            </w:r>
            <w:proofErr w:type="gramStart"/>
            <w:r w:rsidRPr="004557F0">
              <w:rPr>
                <w:rFonts w:ascii="Mulish" w:hAnsi="Mulish"/>
                <w:color w:val="auto"/>
                <w:sz w:val="20"/>
                <w:szCs w:val="20"/>
              </w:rPr>
              <w:t>duration}</w:t>
            </w:r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</w:t>
            </w:r>
            <w:proofErr w:type="gramEnd"/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 </w:t>
            </w:r>
          </w:p>
        </w:tc>
      </w:tr>
    </w:tbl>
    <w:p w14:paraId="556F4103" w14:textId="371E64D0" w:rsidR="00E327E5" w:rsidRPr="004557F0" w:rsidRDefault="008A27F9" w:rsidP="00E327E5">
      <w:pPr>
        <w:pStyle w:val="Heading2"/>
        <w:rPr>
          <w:rFonts w:ascii="Mulish" w:hAnsi="Mulish"/>
          <w:color w:val="auto"/>
          <w:sz w:val="20"/>
          <w:szCs w:val="20"/>
        </w:rPr>
      </w:pPr>
      <w:r w:rsidRPr="004557F0">
        <w:rPr>
          <w:rStyle w:val="AIPItalics"/>
          <w:rFonts w:ascii="Mulish" w:hAnsi="Mulish"/>
        </w:rPr>
        <w:t>{experience_0_job_title}</w:t>
      </w:r>
    </w:p>
    <w:p w14:paraId="281DF04D" w14:textId="3FB234F9" w:rsidR="00E327E5" w:rsidRPr="004557F0" w:rsidRDefault="008A27F9" w:rsidP="0007562C">
      <w:pPr>
        <w:pStyle w:val="ListParagraph"/>
        <w:spacing w:after="60" w:line="276" w:lineRule="auto"/>
        <w:ind w:left="245" w:hanging="245"/>
        <w:contextualSpacing w:val="0"/>
        <w:rPr>
          <w:rFonts w:ascii="Mulish" w:hAnsi="Mulish"/>
          <w:sz w:val="20"/>
          <w:szCs w:val="20"/>
        </w:rPr>
      </w:pPr>
      <w:r w:rsidRPr="004557F0">
        <w:rPr>
          <w:rFonts w:ascii="Mulish" w:hAnsi="Mulish"/>
          <w:sz w:val="20"/>
          <w:szCs w:val="20"/>
        </w:rPr>
        <w:t>{experience_0_responsibilities}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228"/>
      </w:tblGrid>
      <w:tr w:rsidR="00A92B2A" w:rsidRPr="004557F0" w14:paraId="3766B622" w14:textId="77777777" w:rsidTr="00A92B2A">
        <w:tc>
          <w:tcPr>
            <w:tcW w:w="5318" w:type="dxa"/>
          </w:tcPr>
          <w:p w14:paraId="5952E7E7" w14:textId="3DD31044" w:rsidR="00A92B2A" w:rsidRPr="004557F0" w:rsidRDefault="00DF6B5C" w:rsidP="00C65781">
            <w:pPr>
              <w:pStyle w:val="Heading2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{experience_1_company}</w:t>
            </w:r>
          </w:p>
        </w:tc>
        <w:tc>
          <w:tcPr>
            <w:tcW w:w="5228" w:type="dxa"/>
          </w:tcPr>
          <w:p w14:paraId="5C976767" w14:textId="7BEFBD78" w:rsidR="00A92B2A" w:rsidRPr="004557F0" w:rsidRDefault="00DF6B5C" w:rsidP="00C65781">
            <w:pPr>
              <w:pStyle w:val="Heading2"/>
              <w:jc w:val="right"/>
              <w:rPr>
                <w:rStyle w:val="AIPBoldChar"/>
                <w:rFonts w:ascii="Mulish" w:hAnsi="Mulish"/>
              </w:rPr>
            </w:pPr>
            <w:r w:rsidRPr="004557F0">
              <w:rPr>
                <w:rFonts w:ascii="Mulish" w:hAnsi="Mulish"/>
                <w:color w:val="auto"/>
                <w:sz w:val="20"/>
                <w:szCs w:val="20"/>
              </w:rPr>
              <w:t>{experience_1_</w:t>
            </w:r>
            <w:proofErr w:type="gramStart"/>
            <w:r w:rsidRPr="004557F0">
              <w:rPr>
                <w:rFonts w:ascii="Mulish" w:hAnsi="Mulish"/>
                <w:color w:val="auto"/>
                <w:sz w:val="20"/>
                <w:szCs w:val="20"/>
              </w:rPr>
              <w:t>duration}</w:t>
            </w:r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</w:t>
            </w:r>
            <w:proofErr w:type="gramEnd"/>
            <w:r w:rsidR="00A92B2A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 </w:t>
            </w:r>
          </w:p>
        </w:tc>
      </w:tr>
    </w:tbl>
    <w:p w14:paraId="7A65F669" w14:textId="291F93B7" w:rsidR="00A92B2A" w:rsidRPr="004557F0" w:rsidRDefault="00DF6B5C" w:rsidP="00A92B2A">
      <w:pPr>
        <w:pStyle w:val="Heading2"/>
        <w:rPr>
          <w:rFonts w:ascii="Mulish" w:hAnsi="Mulish"/>
          <w:color w:val="auto"/>
          <w:sz w:val="20"/>
          <w:szCs w:val="20"/>
        </w:rPr>
      </w:pPr>
      <w:r w:rsidRPr="004557F0">
        <w:rPr>
          <w:rStyle w:val="AIPItalics"/>
          <w:rFonts w:ascii="Mulish" w:hAnsi="Mulish"/>
        </w:rPr>
        <w:t>{experience_1_job_title}</w:t>
      </w:r>
    </w:p>
    <w:p w14:paraId="40FA1443" w14:textId="38AF5D20" w:rsidR="00DF6B5C" w:rsidRPr="004557F0" w:rsidRDefault="00DF6B5C" w:rsidP="0007562C">
      <w:pPr>
        <w:pStyle w:val="ListParagraph"/>
        <w:spacing w:after="60" w:line="276" w:lineRule="auto"/>
        <w:ind w:left="245" w:hanging="245"/>
        <w:contextualSpacing w:val="0"/>
        <w:rPr>
          <w:rFonts w:ascii="Mulish" w:hAnsi="Mulish"/>
          <w:sz w:val="20"/>
          <w:szCs w:val="20"/>
        </w:rPr>
      </w:pPr>
      <w:r w:rsidRPr="004557F0">
        <w:rPr>
          <w:rFonts w:ascii="Mulish" w:hAnsi="Mulish"/>
          <w:sz w:val="20"/>
          <w:szCs w:val="20"/>
        </w:rPr>
        <w:t>{experience_1_responsibilities}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228"/>
      </w:tblGrid>
      <w:tr w:rsidR="008A27F9" w:rsidRPr="004557F0" w14:paraId="3C100741" w14:textId="77777777" w:rsidTr="000E045D">
        <w:tc>
          <w:tcPr>
            <w:tcW w:w="5318" w:type="dxa"/>
          </w:tcPr>
          <w:p w14:paraId="5847DD32" w14:textId="6C6FB09D" w:rsidR="008A27F9" w:rsidRPr="004557F0" w:rsidRDefault="00DF6B5C" w:rsidP="000E045D">
            <w:pPr>
              <w:pStyle w:val="Heading2"/>
              <w:rPr>
                <w:rStyle w:val="AIPBoldChar"/>
                <w:rFonts w:ascii="Mulish" w:hAnsi="Mulish"/>
              </w:rPr>
            </w:pPr>
            <w:r w:rsidRPr="004557F0">
              <w:rPr>
                <w:rStyle w:val="AIPBoldChar"/>
                <w:rFonts w:ascii="Mulish" w:hAnsi="Mulish"/>
              </w:rPr>
              <w:t>{experience_2_company}</w:t>
            </w:r>
          </w:p>
        </w:tc>
        <w:tc>
          <w:tcPr>
            <w:tcW w:w="5228" w:type="dxa"/>
          </w:tcPr>
          <w:p w14:paraId="57FDBB87" w14:textId="56063D7A" w:rsidR="008A27F9" w:rsidRPr="004557F0" w:rsidRDefault="00DF6B5C" w:rsidP="000E045D">
            <w:pPr>
              <w:pStyle w:val="Heading2"/>
              <w:jc w:val="right"/>
              <w:rPr>
                <w:rStyle w:val="AIPBoldChar"/>
                <w:rFonts w:ascii="Mulish" w:hAnsi="Mulish"/>
              </w:rPr>
            </w:pPr>
            <w:r w:rsidRPr="004557F0">
              <w:rPr>
                <w:rFonts w:ascii="Mulish" w:hAnsi="Mulish"/>
                <w:color w:val="auto"/>
                <w:sz w:val="20"/>
                <w:szCs w:val="20"/>
              </w:rPr>
              <w:t>{experience_2_</w:t>
            </w:r>
            <w:proofErr w:type="gramStart"/>
            <w:r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duration}   </w:t>
            </w:r>
            <w:proofErr w:type="gramEnd"/>
            <w:r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 </w:t>
            </w:r>
            <w:r w:rsidR="008A27F9" w:rsidRPr="004557F0">
              <w:rPr>
                <w:rFonts w:ascii="Mulish" w:hAnsi="Mulish"/>
                <w:color w:val="auto"/>
                <w:sz w:val="20"/>
                <w:szCs w:val="20"/>
              </w:rPr>
              <w:t xml:space="preserve">             </w:t>
            </w:r>
          </w:p>
        </w:tc>
      </w:tr>
    </w:tbl>
    <w:p w14:paraId="4DF320F4" w14:textId="4AC71F30" w:rsidR="008A27F9" w:rsidRPr="004557F0" w:rsidRDefault="00DF6B5C" w:rsidP="008A27F9">
      <w:pPr>
        <w:pStyle w:val="Heading2"/>
        <w:rPr>
          <w:rFonts w:ascii="Mulish" w:hAnsi="Mulish"/>
          <w:color w:val="auto"/>
          <w:sz w:val="20"/>
          <w:szCs w:val="20"/>
        </w:rPr>
      </w:pPr>
      <w:r w:rsidRPr="004557F0">
        <w:rPr>
          <w:rStyle w:val="AIPItalics"/>
          <w:rFonts w:ascii="Mulish" w:hAnsi="Mulish"/>
        </w:rPr>
        <w:t>{experience_2_job_title}</w:t>
      </w:r>
    </w:p>
    <w:p w14:paraId="6FE45453" w14:textId="43BA7149" w:rsidR="008A27F9" w:rsidRPr="004557F0" w:rsidRDefault="008A27F9" w:rsidP="0007562C">
      <w:pPr>
        <w:pBdr>
          <w:bottom w:val="single" w:sz="12" w:space="1" w:color="auto"/>
        </w:pBdr>
        <w:spacing w:line="276" w:lineRule="auto"/>
        <w:rPr>
          <w:rFonts w:ascii="Mulish" w:hAnsi="Mulish"/>
        </w:rPr>
      </w:pPr>
      <w:r w:rsidRPr="004557F0">
        <w:rPr>
          <w:rFonts w:ascii="Mulish" w:hAnsi="Mulish"/>
          <w:sz w:val="20"/>
          <w:szCs w:val="20"/>
        </w:rPr>
        <w:t xml:space="preserve"> </w:t>
      </w:r>
      <w:r w:rsidR="00DF6B5C" w:rsidRPr="004557F0">
        <w:rPr>
          <w:rFonts w:ascii="Mulish" w:hAnsi="Mulish"/>
          <w:sz w:val="20"/>
          <w:szCs w:val="20"/>
        </w:rPr>
        <w:t xml:space="preserve">{experience_2_responsibilities} </w:t>
      </w:r>
    </w:p>
    <w:p w14:paraId="26F4F0E7" w14:textId="0675CA73" w:rsidR="00254D0C" w:rsidRPr="004557F0" w:rsidRDefault="00254D0C" w:rsidP="00A92B2A">
      <w:pPr>
        <w:pBdr>
          <w:bottom w:val="single" w:sz="12" w:space="1" w:color="auto"/>
        </w:pBdr>
        <w:rPr>
          <w:rFonts w:ascii="Mulish" w:hAnsi="Mulish"/>
        </w:rPr>
      </w:pPr>
      <w:r w:rsidRPr="004557F0">
        <w:rPr>
          <w:rFonts w:ascii="Mulish" w:hAnsi="Mulish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92B2A" w:rsidRPr="004557F0" w14:paraId="0935C9E4" w14:textId="77777777" w:rsidTr="00A92B2A">
        <w:trPr>
          <w:trHeight w:val="1277"/>
        </w:trPr>
        <w:tc>
          <w:tcPr>
            <w:tcW w:w="5228" w:type="dxa"/>
          </w:tcPr>
          <w:p w14:paraId="19E82A66" w14:textId="33D3D2FB" w:rsidR="00A92B2A" w:rsidRPr="004557F0" w:rsidRDefault="00A92B2A" w:rsidP="00A92B2A">
            <w:pPr>
              <w:spacing w:after="60" w:line="220" w:lineRule="atLeast"/>
              <w:jc w:val="both"/>
              <w:rPr>
                <w:rFonts w:ascii="Mulish" w:hAnsi="Mulish"/>
                <w:bCs/>
                <w:sz w:val="20"/>
                <w:szCs w:val="20"/>
              </w:rPr>
            </w:pPr>
            <w:r w:rsidRPr="004557F0">
              <w:rPr>
                <w:rFonts w:ascii="Mulish" w:hAnsi="Mulish"/>
                <w:bCs/>
                <w:sz w:val="20"/>
                <w:szCs w:val="20"/>
              </w:rPr>
              <w:t>Skills:</w:t>
            </w:r>
          </w:p>
          <w:p w14:paraId="68F5A161" w14:textId="5435CFAC" w:rsidR="00A92B2A" w:rsidRPr="004557F0" w:rsidRDefault="00424391" w:rsidP="00DF6B5C">
            <w:pPr>
              <w:pStyle w:val="ListParagraph"/>
              <w:spacing w:after="60" w:line="220" w:lineRule="atLeast"/>
              <w:ind w:left="1080"/>
              <w:jc w:val="both"/>
              <w:rPr>
                <w:rFonts w:ascii="Mulish" w:hAnsi="Mulish"/>
                <w:sz w:val="20"/>
                <w:szCs w:val="20"/>
              </w:rPr>
            </w:pPr>
            <w:r w:rsidRPr="004557F0">
              <w:rPr>
                <w:rFonts w:ascii="Mulish" w:hAnsi="Mulish"/>
              </w:rPr>
              <w:t>{</w:t>
            </w:r>
            <w:r w:rsidR="00DF6B5C" w:rsidRPr="004557F0">
              <w:rPr>
                <w:rFonts w:ascii="Mulish" w:hAnsi="Mulish"/>
              </w:rPr>
              <w:t>{</w:t>
            </w:r>
            <w:proofErr w:type="spellStart"/>
            <w:r w:rsidR="00DF6B5C" w:rsidRPr="004557F0">
              <w:rPr>
                <w:rFonts w:ascii="Mulish" w:hAnsi="Mulish"/>
              </w:rPr>
              <w:t>skill</w:t>
            </w:r>
            <w:r w:rsidR="0007562C" w:rsidRPr="004557F0">
              <w:rPr>
                <w:rFonts w:ascii="Mulish" w:hAnsi="Mulish"/>
              </w:rPr>
              <w:t>s</w:t>
            </w:r>
            <w:r w:rsidR="00DF6B5C" w:rsidRPr="004557F0">
              <w:rPr>
                <w:rFonts w:ascii="Mulish" w:hAnsi="Mulish"/>
              </w:rPr>
              <w:t>_section</w:t>
            </w:r>
            <w:proofErr w:type="spellEnd"/>
            <w:r w:rsidR="00DF6B5C" w:rsidRPr="004557F0">
              <w:rPr>
                <w:rFonts w:ascii="Mulish" w:hAnsi="Mulish"/>
              </w:rPr>
              <w:t>}}</w:t>
            </w:r>
          </w:p>
          <w:p w14:paraId="220FBE89" w14:textId="77777777" w:rsidR="00A92B2A" w:rsidRPr="004557F0" w:rsidRDefault="00A92B2A" w:rsidP="00DF6B5C">
            <w:pPr>
              <w:pStyle w:val="ListParagraph"/>
              <w:spacing w:after="60" w:line="220" w:lineRule="atLeast"/>
              <w:ind w:left="1080"/>
              <w:jc w:val="both"/>
              <w:rPr>
                <w:rFonts w:ascii="Mulish" w:hAnsi="Mulish"/>
                <w:sz w:val="20"/>
                <w:szCs w:val="20"/>
              </w:rPr>
            </w:pPr>
          </w:p>
        </w:tc>
        <w:tc>
          <w:tcPr>
            <w:tcW w:w="5228" w:type="dxa"/>
          </w:tcPr>
          <w:p w14:paraId="30606C67" w14:textId="77777777" w:rsidR="00A92B2A" w:rsidRPr="004557F0" w:rsidRDefault="00A92B2A" w:rsidP="00A92B2A">
            <w:pPr>
              <w:spacing w:after="60" w:line="220" w:lineRule="atLeast"/>
              <w:jc w:val="both"/>
              <w:rPr>
                <w:rFonts w:ascii="Mulish" w:hAnsi="Mulish"/>
                <w:bCs/>
                <w:sz w:val="20"/>
                <w:szCs w:val="20"/>
              </w:rPr>
            </w:pPr>
            <w:r w:rsidRPr="004557F0">
              <w:rPr>
                <w:rFonts w:ascii="Mulish" w:hAnsi="Mulish"/>
                <w:bCs/>
                <w:sz w:val="20"/>
                <w:szCs w:val="20"/>
              </w:rPr>
              <w:t>Languages:</w:t>
            </w:r>
          </w:p>
          <w:p w14:paraId="7E2B7A9D" w14:textId="1A88DDE5" w:rsidR="00A92B2A" w:rsidRPr="004557F0" w:rsidRDefault="00DF6B5C" w:rsidP="00DF6B5C">
            <w:pPr>
              <w:pStyle w:val="ListParagraph"/>
              <w:ind w:left="1080"/>
              <w:rPr>
                <w:rFonts w:ascii="Mulish" w:hAnsi="Mulish"/>
                <w:sz w:val="20"/>
                <w:szCs w:val="20"/>
              </w:rPr>
            </w:pPr>
            <w:r w:rsidRPr="004557F0">
              <w:rPr>
                <w:rFonts w:ascii="Mulish" w:hAnsi="Mulish"/>
                <w:sz w:val="20"/>
                <w:szCs w:val="20"/>
              </w:rPr>
              <w:t>{{</w:t>
            </w:r>
            <w:proofErr w:type="spellStart"/>
            <w:r w:rsidRPr="004557F0">
              <w:rPr>
                <w:rFonts w:ascii="Mulish" w:hAnsi="Mulish"/>
                <w:sz w:val="20"/>
                <w:szCs w:val="20"/>
              </w:rPr>
              <w:t>languages_section</w:t>
            </w:r>
            <w:proofErr w:type="spellEnd"/>
            <w:r w:rsidRPr="004557F0">
              <w:rPr>
                <w:rFonts w:ascii="Mulish" w:hAnsi="Mulish"/>
                <w:sz w:val="20"/>
                <w:szCs w:val="20"/>
              </w:rPr>
              <w:t>}}</w:t>
            </w:r>
          </w:p>
          <w:p w14:paraId="510D6057" w14:textId="0FB565B9" w:rsidR="00A92B2A" w:rsidRPr="004557F0" w:rsidRDefault="00A92B2A" w:rsidP="00DF6B5C">
            <w:pPr>
              <w:pStyle w:val="ListParagraph"/>
              <w:ind w:left="1080"/>
              <w:rPr>
                <w:rFonts w:ascii="Mulish" w:hAnsi="Mulish"/>
                <w:sz w:val="20"/>
                <w:szCs w:val="20"/>
              </w:rPr>
            </w:pPr>
          </w:p>
        </w:tc>
      </w:tr>
    </w:tbl>
    <w:p w14:paraId="7EEC592D" w14:textId="2F536F29" w:rsidR="00254D0C" w:rsidRPr="004557F0" w:rsidRDefault="00254D0C" w:rsidP="0055139D">
      <w:pPr>
        <w:pBdr>
          <w:bottom w:val="single" w:sz="12" w:space="1" w:color="auto"/>
        </w:pBdr>
        <w:rPr>
          <w:rFonts w:ascii="Mulish" w:hAnsi="Mulish"/>
        </w:rPr>
      </w:pPr>
      <w:r w:rsidRPr="004557F0">
        <w:rPr>
          <w:rFonts w:ascii="Mulish" w:hAnsi="Mulish"/>
        </w:rPr>
        <w:t>Hobbies and Interests</w:t>
      </w:r>
    </w:p>
    <w:p w14:paraId="54D923FA" w14:textId="0A3D3ED8" w:rsidR="00E327E5" w:rsidRPr="004557F0" w:rsidRDefault="00DF6B5C" w:rsidP="0055139D">
      <w:pPr>
        <w:rPr>
          <w:rFonts w:ascii="Mulish" w:hAnsi="Mulish"/>
          <w:sz w:val="20"/>
          <w:szCs w:val="20"/>
        </w:rPr>
      </w:pPr>
      <w:r w:rsidRPr="004557F0">
        <w:rPr>
          <w:rFonts w:ascii="Mulish" w:hAnsi="Mulish"/>
          <w:sz w:val="20"/>
          <w:szCs w:val="20"/>
        </w:rPr>
        <w:t>{{</w:t>
      </w:r>
      <w:proofErr w:type="spellStart"/>
      <w:r w:rsidRPr="004557F0">
        <w:rPr>
          <w:rFonts w:ascii="Mulish" w:hAnsi="Mulish"/>
          <w:sz w:val="20"/>
          <w:szCs w:val="20"/>
        </w:rPr>
        <w:t>hobbies_section</w:t>
      </w:r>
      <w:proofErr w:type="spellEnd"/>
      <w:r w:rsidRPr="004557F0">
        <w:rPr>
          <w:rFonts w:ascii="Mulish" w:hAnsi="Mulish"/>
          <w:sz w:val="20"/>
          <w:szCs w:val="20"/>
        </w:rPr>
        <w:t>}}</w:t>
      </w:r>
    </w:p>
    <w:p w14:paraId="518C7542" w14:textId="452181B1" w:rsidR="00254D0C" w:rsidRPr="004557F0" w:rsidRDefault="00254D0C" w:rsidP="0055139D">
      <w:pPr>
        <w:pBdr>
          <w:bottom w:val="single" w:sz="12" w:space="1" w:color="auto"/>
        </w:pBdr>
        <w:rPr>
          <w:rFonts w:ascii="Mulish" w:hAnsi="Mulish"/>
        </w:rPr>
      </w:pPr>
      <w:r w:rsidRPr="004557F0">
        <w:rPr>
          <w:rFonts w:ascii="Mulish" w:hAnsi="Mulish"/>
        </w:rPr>
        <w:lastRenderedPageBreak/>
        <w:t>Addition Information</w:t>
      </w:r>
    </w:p>
    <w:p w14:paraId="7E867799" w14:textId="574D870E" w:rsidR="00254D0C" w:rsidRPr="004557F0" w:rsidRDefault="002B480D" w:rsidP="0055139D">
      <w:pPr>
        <w:rPr>
          <w:rFonts w:ascii="Mulish" w:hAnsi="Mulish"/>
        </w:rPr>
      </w:pPr>
      <w:sdt>
        <w:sdtPr>
          <w:rPr>
            <w:rFonts w:ascii="Mulish" w:hAnsi="Mulish"/>
            <w:sz w:val="20"/>
            <w:szCs w:val="20"/>
          </w:rPr>
          <w:id w:val="820767270"/>
          <w:placeholder>
            <w:docPart w:val="D9334478164E48B6BBC18005F233BABA"/>
          </w:placeholder>
          <w:temporary/>
          <w:showingPlcHdr/>
        </w:sdtPr>
        <w:sdtEndPr/>
        <w:sdtContent>
          <w:r w:rsidR="00E327E5" w:rsidRPr="004557F0">
            <w:rPr>
              <w:rFonts w:ascii="Mulish" w:hAnsi="Mulish"/>
              <w:sz w:val="20"/>
              <w:szCs w:val="20"/>
            </w:rPr>
            <w:t>[Write about any relevant certifications or experiences here or delete section ]</w:t>
          </w:r>
        </w:sdtContent>
      </w:sdt>
      <w:bookmarkEnd w:id="0"/>
    </w:p>
    <w:sectPr w:rsidR="00254D0C" w:rsidRPr="004557F0" w:rsidSect="0055139D">
      <w:headerReference w:type="default" r:id="rId8"/>
      <w:footerReference w:type="default" r:id="rId9"/>
      <w:pgSz w:w="11906" w:h="16838" w:code="9"/>
      <w:pgMar w:top="720" w:right="720" w:bottom="720" w:left="720" w:header="1440" w:footer="20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62E05" w14:textId="77777777" w:rsidR="002B480D" w:rsidRDefault="002B480D" w:rsidP="002D7F34">
      <w:pPr>
        <w:spacing w:after="0" w:line="240" w:lineRule="auto"/>
      </w:pPr>
      <w:r>
        <w:separator/>
      </w:r>
    </w:p>
  </w:endnote>
  <w:endnote w:type="continuationSeparator" w:id="0">
    <w:p w14:paraId="06C1E484" w14:textId="77777777" w:rsidR="002B480D" w:rsidRDefault="002B480D" w:rsidP="002D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venirNext LT Pro Bold">
    <w:altName w:val="Cambria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NextLTW01BoldRegular">
    <w:charset w:val="00"/>
    <w:family w:val="swiss"/>
    <w:pitch w:val="variable"/>
    <w:sig w:usb0="8000002F" w:usb1="1000000A" w:usb2="00000000" w:usb3="00000000" w:csb0="00000001" w:csb1="00000000"/>
  </w:font>
  <w:font w:name="Avenir Next Medium">
    <w:altName w:val="Cambria"/>
    <w:charset w:val="00"/>
    <w:family w:val="swiss"/>
    <w:pitch w:val="variable"/>
    <w:sig w:usb0="800000AF" w:usb1="5000204A" w:usb2="00000000" w:usb3="00000000" w:csb0="0000009B" w:csb1="00000000"/>
  </w:font>
  <w:font w:name="Mulish">
    <w:altName w:val="Calibri"/>
    <w:charset w:val="00"/>
    <w:family w:val="auto"/>
    <w:pitch w:val="variable"/>
    <w:sig w:usb0="20000207" w:usb1="000000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21F7" w14:textId="77777777" w:rsidR="002D7F34" w:rsidRDefault="00982B18">
    <w:pPr>
      <w:pStyle w:val="Foot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61D527B3" wp14:editId="4960F337">
          <wp:simplePos x="0" y="0"/>
          <wp:positionH relativeFrom="page">
            <wp:align>right</wp:align>
          </wp:positionH>
          <wp:positionV relativeFrom="page">
            <wp:posOffset>8927710</wp:posOffset>
          </wp:positionV>
          <wp:extent cx="7772400" cy="1135136"/>
          <wp:effectExtent l="0" t="0" r="0" b="0"/>
          <wp:wrapTight wrapText="bothSides">
            <wp:wrapPolygon edited="0">
              <wp:start x="2012" y="2176"/>
              <wp:lineTo x="1959" y="3989"/>
              <wp:lineTo x="1959" y="11604"/>
              <wp:lineTo x="2065" y="12692"/>
              <wp:lineTo x="2488" y="13417"/>
              <wp:lineTo x="10376" y="13417"/>
              <wp:lineTo x="13712" y="12692"/>
              <wp:lineTo x="13765" y="11241"/>
              <wp:lineTo x="11171" y="8703"/>
              <wp:lineTo x="19641" y="7978"/>
              <wp:lineTo x="19588" y="3264"/>
              <wp:lineTo x="4447" y="2176"/>
              <wp:lineTo x="2012" y="2176"/>
            </wp:wrapPolygon>
          </wp:wrapTight>
          <wp:docPr id="8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Footerright footer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351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A88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275F621E" wp14:editId="1143EA46">
              <wp:simplePos x="0" y="0"/>
              <wp:positionH relativeFrom="column">
                <wp:posOffset>5440251</wp:posOffset>
              </wp:positionH>
              <wp:positionV relativeFrom="paragraph">
                <wp:posOffset>819150</wp:posOffset>
              </wp:positionV>
              <wp:extent cx="789940" cy="233680"/>
              <wp:effectExtent l="0" t="0" r="0" b="0"/>
              <wp:wrapSquare wrapText="bothSides"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9940" cy="2336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D8F18D" w14:textId="77777777" w:rsidR="000B3FA3" w:rsidRPr="00A57A88" w:rsidRDefault="000B3FA3" w:rsidP="000B3FA3">
                          <w:pPr>
                            <w:pStyle w:val="Footer"/>
                            <w:rPr>
                              <w:rFonts w:ascii="Avenir Next Medium" w:hAnsi="Avenir Next Medium"/>
                              <w:color w:val="505052"/>
                              <w:sz w:val="16"/>
                              <w:szCs w:val="16"/>
                            </w:rPr>
                          </w:pPr>
                          <w:r w:rsidRPr="00A57A88">
                            <w:rPr>
                              <w:rFonts w:ascii="Avenir Next Medium" w:hAnsi="Avenir Next Medium"/>
                              <w:color w:val="505052"/>
                              <w:sz w:val="16"/>
                              <w:szCs w:val="16"/>
                            </w:rPr>
                            <w:t xml:space="preserve">Page </w:t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instrText xml:space="preserve"> PAGE  \* Arabic  \* MERGEFORMAT </w:instrText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t>1</w:t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fldChar w:fldCharType="end"/>
                          </w:r>
                          <w:r w:rsidRPr="00A57A88">
                            <w:rPr>
                              <w:rFonts w:ascii="Avenir Next Medium" w:hAnsi="Avenir Next Medium"/>
                              <w:color w:val="505052"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instrText xml:space="preserve"> NUMPAGES  \* Arabic  \* MERGEFORMAT </w:instrText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t>1</w:t>
                          </w:r>
                          <w:r w:rsidRPr="00A57A88">
                            <w:rPr>
                              <w:rFonts w:ascii="Avenir Next Medium" w:hAnsi="Avenir Next Medium"/>
                              <w:bCs/>
                              <w:color w:val="505052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74B77B3F" w14:textId="77777777" w:rsidR="000B3FA3" w:rsidRPr="00A57A88" w:rsidRDefault="000B3FA3">
                          <w:pPr>
                            <w:rPr>
                              <w:rFonts w:ascii="Avenir Next Medium" w:hAnsi="Avenir Next Medium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5F621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28.35pt;margin-top:64.5pt;width:62.2pt;height:18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" filled="f" stroked="f">
              <v:textbox>
                <w:txbxContent>
                  <w:p w14:paraId="43D8F18D" w14:textId="77777777" w:rsidR="000B3FA3" w:rsidRPr="00A57A88" w:rsidRDefault="000B3FA3" w:rsidP="000B3FA3">
                    <w:pPr>
                      <w:pStyle w:val="Footer"/>
                      <w:rPr>
                        <w:rFonts w:ascii="Avenir Next Medium" w:hAnsi="Avenir Next Medium"/>
                        <w:color w:val="505052"/>
                        <w:sz w:val="16"/>
                        <w:szCs w:val="16"/>
                      </w:rPr>
                    </w:pPr>
                    <w:r w:rsidRPr="00A57A88">
                      <w:rPr>
                        <w:rFonts w:ascii="Avenir Next Medium" w:hAnsi="Avenir Next Medium"/>
                        <w:color w:val="505052"/>
                        <w:sz w:val="16"/>
                        <w:szCs w:val="16"/>
                      </w:rPr>
                      <w:t xml:space="preserve">Page </w:t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fldChar w:fldCharType="begin"/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instrText xml:space="preserve"> PAGE  \* Arabic  \* MERGEFORMAT </w:instrText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fldChar w:fldCharType="separate"/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t>1</w:t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fldChar w:fldCharType="end"/>
                    </w:r>
                    <w:r w:rsidRPr="00A57A88">
                      <w:rPr>
                        <w:rFonts w:ascii="Avenir Next Medium" w:hAnsi="Avenir Next Medium"/>
                        <w:color w:val="505052"/>
                        <w:sz w:val="16"/>
                        <w:szCs w:val="16"/>
                      </w:rPr>
                      <w:t xml:space="preserve"> of </w:t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fldChar w:fldCharType="begin"/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instrText xml:space="preserve"> NUMPAGES  \* Arabic  \* MERGEFORMAT </w:instrText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fldChar w:fldCharType="separate"/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t>1</w:t>
                    </w:r>
                    <w:r w:rsidRPr="00A57A88">
                      <w:rPr>
                        <w:rFonts w:ascii="Avenir Next Medium" w:hAnsi="Avenir Next Medium"/>
                        <w:bCs/>
                        <w:color w:val="505052"/>
                        <w:sz w:val="16"/>
                        <w:szCs w:val="16"/>
                      </w:rPr>
                      <w:fldChar w:fldCharType="end"/>
                    </w:r>
                  </w:p>
                  <w:p w14:paraId="74B77B3F" w14:textId="77777777" w:rsidR="000B3FA3" w:rsidRPr="00A57A88" w:rsidRDefault="000B3FA3">
                    <w:pPr>
                      <w:rPr>
                        <w:rFonts w:ascii="Avenir Next Medium" w:hAnsi="Avenir Next Medium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4F1C8" w14:textId="77777777" w:rsidR="002B480D" w:rsidRDefault="002B480D" w:rsidP="002D7F34">
      <w:pPr>
        <w:spacing w:after="0" w:line="240" w:lineRule="auto"/>
      </w:pPr>
      <w:r>
        <w:separator/>
      </w:r>
    </w:p>
  </w:footnote>
  <w:footnote w:type="continuationSeparator" w:id="0">
    <w:p w14:paraId="09B64A30" w14:textId="77777777" w:rsidR="002B480D" w:rsidRDefault="002B480D" w:rsidP="002D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B03A" w14:textId="4BE792B9" w:rsidR="002D7F34" w:rsidRPr="00513078" w:rsidRDefault="004B3CA7" w:rsidP="0055139D">
    <w:pPr>
      <w:pStyle w:val="Header"/>
      <w:tabs>
        <w:tab w:val="clear" w:pos="4680"/>
        <w:tab w:val="clear" w:pos="9360"/>
        <w:tab w:val="left" w:pos="26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03A909E7" wp14:editId="60DDF7E8">
          <wp:simplePos x="0" y="0"/>
          <wp:positionH relativeFrom="page">
            <wp:posOffset>-135890</wp:posOffset>
          </wp:positionH>
          <wp:positionV relativeFrom="page">
            <wp:align>top</wp:align>
          </wp:positionV>
          <wp:extent cx="7764780" cy="1457325"/>
          <wp:effectExtent l="0" t="0" r="7620" b="9525"/>
          <wp:wrapNone/>
          <wp:docPr id="7" name="Graphic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Header.svg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10631"/>
                  <a:stretch/>
                </pic:blipFill>
                <pic:spPr bwMode="auto">
                  <a:xfrm>
                    <a:off x="0" y="0"/>
                    <a:ext cx="7764780" cy="1457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336"/>
    <w:multiLevelType w:val="hybridMultilevel"/>
    <w:tmpl w:val="1868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A79AE"/>
    <w:multiLevelType w:val="hybridMultilevel"/>
    <w:tmpl w:val="BDAAB5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A7D3B"/>
    <w:multiLevelType w:val="hybridMultilevel"/>
    <w:tmpl w:val="1616B8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6F71D0"/>
    <w:multiLevelType w:val="hybridMultilevel"/>
    <w:tmpl w:val="1BE22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715A3"/>
    <w:multiLevelType w:val="hybridMultilevel"/>
    <w:tmpl w:val="A0CADF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5719F7"/>
    <w:multiLevelType w:val="hybridMultilevel"/>
    <w:tmpl w:val="A150EC5C"/>
    <w:lvl w:ilvl="0" w:tplc="9142328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sz w:val="20"/>
      </w:rPr>
    </w:lvl>
    <w:lvl w:ilvl="1" w:tplc="E43EA1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47C03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A6F8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585C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AAC8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D0E1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822C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04204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9276155">
    <w:abstractNumId w:val="3"/>
  </w:num>
  <w:num w:numId="2" w16cid:durableId="1396784870">
    <w:abstractNumId w:val="5"/>
  </w:num>
  <w:num w:numId="3" w16cid:durableId="1366171406">
    <w:abstractNumId w:val="2"/>
  </w:num>
  <w:num w:numId="4" w16cid:durableId="1229195308">
    <w:abstractNumId w:val="0"/>
  </w:num>
  <w:num w:numId="5" w16cid:durableId="2038698719">
    <w:abstractNumId w:val="1"/>
  </w:num>
  <w:num w:numId="6" w16cid:durableId="1566261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F8"/>
    <w:rsid w:val="00006131"/>
    <w:rsid w:val="00026212"/>
    <w:rsid w:val="0007562C"/>
    <w:rsid w:val="00075AE3"/>
    <w:rsid w:val="000B3FA3"/>
    <w:rsid w:val="001342DF"/>
    <w:rsid w:val="00175E65"/>
    <w:rsid w:val="001B071F"/>
    <w:rsid w:val="001B42B9"/>
    <w:rsid w:val="00254D0C"/>
    <w:rsid w:val="002B480D"/>
    <w:rsid w:val="002D7F34"/>
    <w:rsid w:val="00344367"/>
    <w:rsid w:val="00377B62"/>
    <w:rsid w:val="00380110"/>
    <w:rsid w:val="003907EA"/>
    <w:rsid w:val="003D385E"/>
    <w:rsid w:val="00404971"/>
    <w:rsid w:val="00424391"/>
    <w:rsid w:val="004557F0"/>
    <w:rsid w:val="004628CA"/>
    <w:rsid w:val="004842B6"/>
    <w:rsid w:val="004A0149"/>
    <w:rsid w:val="004B3CA7"/>
    <w:rsid w:val="004F6553"/>
    <w:rsid w:val="004F7C8F"/>
    <w:rsid w:val="00513078"/>
    <w:rsid w:val="00540579"/>
    <w:rsid w:val="005417F8"/>
    <w:rsid w:val="0055139D"/>
    <w:rsid w:val="005711A0"/>
    <w:rsid w:val="00581BB9"/>
    <w:rsid w:val="005858E1"/>
    <w:rsid w:val="005B2BE6"/>
    <w:rsid w:val="005E6B4E"/>
    <w:rsid w:val="005F6ADB"/>
    <w:rsid w:val="006109E8"/>
    <w:rsid w:val="0061463B"/>
    <w:rsid w:val="00642789"/>
    <w:rsid w:val="006612B6"/>
    <w:rsid w:val="00666846"/>
    <w:rsid w:val="006D71C3"/>
    <w:rsid w:val="00793CAF"/>
    <w:rsid w:val="007A4B81"/>
    <w:rsid w:val="00823F71"/>
    <w:rsid w:val="008244C2"/>
    <w:rsid w:val="008A27F9"/>
    <w:rsid w:val="008E3BC2"/>
    <w:rsid w:val="00952CDD"/>
    <w:rsid w:val="00955637"/>
    <w:rsid w:val="00964429"/>
    <w:rsid w:val="00982B18"/>
    <w:rsid w:val="009B32A8"/>
    <w:rsid w:val="009E527E"/>
    <w:rsid w:val="00A35C31"/>
    <w:rsid w:val="00A57A88"/>
    <w:rsid w:val="00A60666"/>
    <w:rsid w:val="00A6336F"/>
    <w:rsid w:val="00A67D22"/>
    <w:rsid w:val="00A828D6"/>
    <w:rsid w:val="00A92B2A"/>
    <w:rsid w:val="00C23AED"/>
    <w:rsid w:val="00C6383D"/>
    <w:rsid w:val="00C733A1"/>
    <w:rsid w:val="00C74FC6"/>
    <w:rsid w:val="00C96DC5"/>
    <w:rsid w:val="00DF6B5C"/>
    <w:rsid w:val="00E112AF"/>
    <w:rsid w:val="00E21FF4"/>
    <w:rsid w:val="00E327E5"/>
    <w:rsid w:val="00E46E23"/>
    <w:rsid w:val="00E8283A"/>
    <w:rsid w:val="00E90C90"/>
    <w:rsid w:val="00EC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BF618D"/>
  <w14:defaultImageDpi w14:val="32767"/>
  <w15:chartTrackingRefBased/>
  <w15:docId w15:val="{FAABC24B-DE3E-4B2F-8E7C-3B7F0A87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5711A0"/>
    <w:pPr>
      <w:keepNext/>
      <w:spacing w:after="0" w:line="240" w:lineRule="auto"/>
      <w:ind w:right="160"/>
      <w:jc w:val="right"/>
      <w:outlineLvl w:val="0"/>
    </w:pPr>
    <w:rPr>
      <w:rFonts w:ascii="AvenirNext LT Pro Bold" w:eastAsia="Times New Roman" w:hAnsi="AvenirNext LT Pro Bold" w:cs="Times New Roman"/>
      <w:noProof/>
      <w:color w:val="F99F36"/>
      <w:sz w:val="26"/>
      <w:szCs w:val="2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7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F34"/>
  </w:style>
  <w:style w:type="paragraph" w:styleId="Footer">
    <w:name w:val="footer"/>
    <w:basedOn w:val="Normal"/>
    <w:link w:val="FooterChar"/>
    <w:uiPriority w:val="99"/>
    <w:unhideWhenUsed/>
    <w:rsid w:val="002D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F34"/>
  </w:style>
  <w:style w:type="table" w:styleId="TableGrid">
    <w:name w:val="Table Grid"/>
    <w:basedOn w:val="TableNormal"/>
    <w:uiPriority w:val="39"/>
    <w:rsid w:val="00541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3"/>
    <w:rsid w:val="005711A0"/>
    <w:rPr>
      <w:rFonts w:ascii="AvenirNext LT Pro Bold" w:eastAsia="Times New Roman" w:hAnsi="AvenirNext LT Pro Bold" w:cs="Times New Roman"/>
      <w:noProof/>
      <w:color w:val="F99F36"/>
      <w:sz w:val="26"/>
      <w:szCs w:val="26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417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417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Bold">
    <w:name w:val="Bold"/>
    <w:basedOn w:val="DefaultParagraphFont"/>
    <w:uiPriority w:val="1"/>
    <w:qFormat/>
    <w:rsid w:val="005417F8"/>
    <w:rPr>
      <w:b/>
      <w:color w:val="auto"/>
    </w:rPr>
  </w:style>
  <w:style w:type="paragraph" w:styleId="BodyText">
    <w:name w:val="Body Text"/>
    <w:basedOn w:val="Normal"/>
    <w:link w:val="BodyTextChar"/>
    <w:rsid w:val="005417F8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5417F8"/>
    <w:rPr>
      <w:rFonts w:ascii="Verdana" w:eastAsia="Times New Roman" w:hAnsi="Verdana" w:cs="Times New Roman"/>
      <w:sz w:val="20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5417F8"/>
    <w:rPr>
      <w:color w:val="808080"/>
    </w:rPr>
  </w:style>
  <w:style w:type="table" w:styleId="PlainTable4">
    <w:name w:val="Plain Table 4"/>
    <w:basedOn w:val="TableNormal"/>
    <w:uiPriority w:val="44"/>
    <w:rsid w:val="00E8283A"/>
    <w:pPr>
      <w:spacing w:after="180" w:line="252" w:lineRule="auto"/>
    </w:pPr>
    <w:rPr>
      <w:rFonts w:eastAsiaTheme="minorHAnsi"/>
      <w:color w:val="262626" w:themeColor="text1" w:themeTint="D9"/>
      <w:lang w:eastAsia="en-US"/>
    </w:r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IPCVHeading">
    <w:name w:val="AIP CV Heading"/>
    <w:basedOn w:val="Normal"/>
    <w:link w:val="AIPCVHeadingChar"/>
    <w:qFormat/>
    <w:rsid w:val="00E8283A"/>
    <w:pPr>
      <w:spacing w:after="180" w:line="252" w:lineRule="auto"/>
    </w:pPr>
    <w:rPr>
      <w:rFonts w:ascii="AvenirNextLTW01BoldRegular" w:eastAsiaTheme="minorHAnsi" w:hAnsi="AvenirNextLTW01BoldRegular"/>
      <w:color w:val="FFA632"/>
      <w:szCs w:val="20"/>
      <w:lang w:eastAsia="en-US"/>
    </w:rPr>
  </w:style>
  <w:style w:type="character" w:customStyle="1" w:styleId="AIPCVHeadingChar">
    <w:name w:val="AIP CV Heading Char"/>
    <w:basedOn w:val="DefaultParagraphFont"/>
    <w:link w:val="AIPCVHeading"/>
    <w:rsid w:val="00E8283A"/>
    <w:rPr>
      <w:rFonts w:ascii="AvenirNextLTW01BoldRegular" w:eastAsiaTheme="minorHAnsi" w:hAnsi="AvenirNextLTW01BoldRegular"/>
      <w:color w:val="FFA632"/>
      <w:szCs w:val="20"/>
      <w:lang w:eastAsia="en-US"/>
    </w:rPr>
  </w:style>
  <w:style w:type="paragraph" w:customStyle="1" w:styleId="AIPRegular">
    <w:name w:val="AIP Regular"/>
    <w:basedOn w:val="Normal"/>
    <w:link w:val="AIPRegularChar"/>
    <w:qFormat/>
    <w:rsid w:val="00E8283A"/>
    <w:pPr>
      <w:spacing w:after="180" w:line="252" w:lineRule="auto"/>
    </w:pPr>
    <w:rPr>
      <w:rFonts w:ascii="Avenir Next Medium" w:eastAsiaTheme="minorHAnsi" w:hAnsi="Avenir Next Medium"/>
      <w:bCs/>
      <w:color w:val="262626" w:themeColor="text1" w:themeTint="D9"/>
      <w:sz w:val="20"/>
      <w:szCs w:val="20"/>
      <w:lang w:eastAsia="en-US"/>
    </w:rPr>
  </w:style>
  <w:style w:type="paragraph" w:customStyle="1" w:styleId="AIPBold">
    <w:name w:val="AIP Bold"/>
    <w:basedOn w:val="Normal"/>
    <w:link w:val="AIPBoldChar"/>
    <w:qFormat/>
    <w:rsid w:val="00540579"/>
    <w:rPr>
      <w:rFonts w:ascii="AvenirNextLTW01BoldRegular" w:hAnsi="AvenirNextLTW01BoldRegular"/>
      <w:color w:val="000000" w:themeColor="text1"/>
      <w:sz w:val="20"/>
    </w:rPr>
  </w:style>
  <w:style w:type="character" w:customStyle="1" w:styleId="AIPRegularChar">
    <w:name w:val="AIP Regular Char"/>
    <w:basedOn w:val="DefaultParagraphFont"/>
    <w:link w:val="AIPRegular"/>
    <w:rsid w:val="00E8283A"/>
    <w:rPr>
      <w:rFonts w:ascii="Avenir Next Medium" w:eastAsiaTheme="minorHAnsi" w:hAnsi="Avenir Next Medium"/>
      <w:bCs/>
      <w:color w:val="262626" w:themeColor="text1" w:themeTint="D9"/>
      <w:sz w:val="20"/>
      <w:szCs w:val="20"/>
      <w:lang w:eastAsia="en-US"/>
    </w:rPr>
  </w:style>
  <w:style w:type="character" w:customStyle="1" w:styleId="AIPBoldChar">
    <w:name w:val="AIP Bold Char"/>
    <w:basedOn w:val="DefaultParagraphFont"/>
    <w:link w:val="AIPBold"/>
    <w:rsid w:val="00540579"/>
    <w:rPr>
      <w:rFonts w:ascii="AvenirNextLTW01BoldRegular" w:hAnsi="AvenirNextLTW01BoldRegular"/>
      <w:color w:val="000000" w:themeColor="text1"/>
      <w:sz w:val="20"/>
    </w:rPr>
  </w:style>
  <w:style w:type="table" w:styleId="GridTable1Light-Accent3">
    <w:name w:val="Grid Table 1 Light Accent 3"/>
    <w:basedOn w:val="TableNormal"/>
    <w:uiPriority w:val="46"/>
    <w:rsid w:val="004F655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Regularabc">
    <w:name w:val="Regular abc"/>
    <w:basedOn w:val="Normal"/>
    <w:link w:val="RegularabcChar"/>
    <w:qFormat/>
    <w:rsid w:val="005E6B4E"/>
    <w:pPr>
      <w:spacing w:after="0" w:line="240" w:lineRule="auto"/>
    </w:pPr>
  </w:style>
  <w:style w:type="paragraph" w:customStyle="1" w:styleId="Style11">
    <w:name w:val="Style1.1"/>
    <w:basedOn w:val="Normal"/>
    <w:link w:val="Style11Char"/>
    <w:qFormat/>
    <w:rsid w:val="005E6B4E"/>
    <w:pPr>
      <w:spacing w:after="0" w:line="240" w:lineRule="auto"/>
    </w:pPr>
    <w:rPr>
      <w:rFonts w:ascii="Avenir Next Medium" w:hAnsi="Avenir Next Medium"/>
      <w:color w:val="000000" w:themeColor="text1"/>
      <w:sz w:val="20"/>
    </w:rPr>
  </w:style>
  <w:style w:type="character" w:customStyle="1" w:styleId="RegularabcChar">
    <w:name w:val="Regular abc Char"/>
    <w:basedOn w:val="DefaultParagraphFont"/>
    <w:link w:val="Regularabc"/>
    <w:rsid w:val="005E6B4E"/>
  </w:style>
  <w:style w:type="character" w:customStyle="1" w:styleId="Style11Char">
    <w:name w:val="Style1.1 Char"/>
    <w:basedOn w:val="DefaultParagraphFont"/>
    <w:link w:val="Style11"/>
    <w:rsid w:val="005E6B4E"/>
    <w:rPr>
      <w:rFonts w:ascii="Avenir Next Medium" w:hAnsi="Avenir Next Medium"/>
      <w:color w:val="000000" w:themeColor="text1"/>
      <w:sz w:val="20"/>
    </w:rPr>
  </w:style>
  <w:style w:type="character" w:customStyle="1" w:styleId="AIPItalics">
    <w:name w:val="AIP Italics"/>
    <w:basedOn w:val="DefaultParagraphFont"/>
    <w:uiPriority w:val="1"/>
    <w:rsid w:val="00A92B2A"/>
    <w:rPr>
      <w:rFonts w:ascii="AvenirNextLTW01BoldRegular" w:hAnsi="AvenirNextLTW01BoldRegular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Letterhead%20AIP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40BA269FA74BC9A7B218F920B76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FB5D9-5B61-4616-8ECD-3FE653D7F0A3}"/>
      </w:docPartPr>
      <w:docPartBody>
        <w:p w:rsidR="008B2CB9" w:rsidRDefault="004050E3" w:rsidP="004050E3">
          <w:pPr>
            <w:pStyle w:val="4E40BA269FA74BC9A7B218F920B76021"/>
          </w:pPr>
          <w:r w:rsidRPr="00A35C31">
            <w:rPr>
              <w:rFonts w:ascii="Avenir Next Medium" w:hAnsi="Avenir Next Medium"/>
              <w:sz w:val="20"/>
              <w:szCs w:val="20"/>
            </w:rPr>
            <w:t>[</w:t>
          </w:r>
          <w:r>
            <w:rPr>
              <w:rFonts w:ascii="Avenir Next Medium" w:hAnsi="Avenir Next Medium"/>
              <w:sz w:val="20"/>
              <w:szCs w:val="20"/>
            </w:rPr>
            <w:t>Nationality</w:t>
          </w:r>
          <w:r w:rsidRPr="00A35C31">
            <w:rPr>
              <w:rFonts w:ascii="Avenir Next Medium" w:hAnsi="Avenir Next Medium"/>
              <w:sz w:val="20"/>
              <w:szCs w:val="20"/>
            </w:rPr>
            <w:t>]</w:t>
          </w:r>
        </w:p>
      </w:docPartBody>
    </w:docPart>
    <w:docPart>
      <w:docPartPr>
        <w:name w:val="E9C50B5A4D2445A583C53925007FCA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CD393-599C-4C76-A7C8-61C8682A3355}"/>
      </w:docPartPr>
      <w:docPartBody>
        <w:p w:rsidR="008B2CB9" w:rsidRDefault="004050E3" w:rsidP="004050E3">
          <w:pPr>
            <w:pStyle w:val="E9C50B5A4D2445A583C53925007FCABB1"/>
          </w:pPr>
          <w:r w:rsidRPr="005E6B4E">
            <w:rPr>
              <w:rFonts w:ascii="Avenir Next Medium" w:hAnsi="Avenir Next Medium"/>
              <w:b/>
              <w:sz w:val="20"/>
              <w:szCs w:val="20"/>
            </w:rPr>
            <w:t>[Start date - Duration]</w:t>
          </w:r>
        </w:p>
      </w:docPartBody>
    </w:docPart>
    <w:docPart>
      <w:docPartPr>
        <w:name w:val="1BB35FE66A1A4D8FAA32033DD27C2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0F89F-FEB7-4CC3-97BB-2329B2FAE8D5}"/>
      </w:docPartPr>
      <w:docPartBody>
        <w:p w:rsidR="008B2CB9" w:rsidRDefault="004050E3" w:rsidP="004050E3">
          <w:pPr>
            <w:pStyle w:val="1BB35FE66A1A4D8FAA32033DD27C23831"/>
          </w:pPr>
          <w:r w:rsidRPr="005E6B4E">
            <w:rPr>
              <w:b/>
            </w:rPr>
            <w:t>[Date of Birth]</w:t>
          </w:r>
        </w:p>
      </w:docPartBody>
    </w:docPart>
    <w:docPart>
      <w:docPartPr>
        <w:name w:val="D9334478164E48B6BBC18005F233B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24CEF-786D-4617-9A4F-BBFD3978F9C4}"/>
      </w:docPartPr>
      <w:docPartBody>
        <w:p w:rsidR="008B2CB9" w:rsidRDefault="004050E3" w:rsidP="004050E3">
          <w:pPr>
            <w:pStyle w:val="D9334478164E48B6BBC18005F233BABA1"/>
          </w:pPr>
          <w:r w:rsidRPr="002C5CEA">
            <w:rPr>
              <w:rFonts w:ascii="Avenir Next Medium" w:hAnsi="Avenir Next Medium"/>
              <w:sz w:val="20"/>
              <w:szCs w:val="20"/>
            </w:rPr>
            <w:t>[</w:t>
          </w:r>
          <w:r>
            <w:rPr>
              <w:rFonts w:ascii="Avenir Next Medium" w:hAnsi="Avenir Next Medium"/>
              <w:sz w:val="20"/>
              <w:szCs w:val="20"/>
            </w:rPr>
            <w:t xml:space="preserve">Write about any relevant certifications or experiences here or delete section </w:t>
          </w:r>
          <w:r w:rsidRPr="002C5CEA">
            <w:rPr>
              <w:rFonts w:ascii="Avenir Next Medium" w:hAnsi="Avenir Next Medium"/>
              <w:sz w:val="20"/>
              <w:szCs w:val="20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venirNext LT Pro Bold">
    <w:altName w:val="Cambria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NextLTW01BoldRegular">
    <w:charset w:val="00"/>
    <w:family w:val="swiss"/>
    <w:pitch w:val="variable"/>
    <w:sig w:usb0="8000002F" w:usb1="1000000A" w:usb2="00000000" w:usb3="00000000" w:csb0="00000001" w:csb1="00000000"/>
  </w:font>
  <w:font w:name="Avenir Next Medium">
    <w:altName w:val="Cambria"/>
    <w:charset w:val="00"/>
    <w:family w:val="swiss"/>
    <w:pitch w:val="variable"/>
    <w:sig w:usb0="800000AF" w:usb1="5000204A" w:usb2="00000000" w:usb3="00000000" w:csb0="0000009B" w:csb1="00000000"/>
  </w:font>
  <w:font w:name="Mulish">
    <w:altName w:val="Calibri"/>
    <w:charset w:val="00"/>
    <w:family w:val="auto"/>
    <w:pitch w:val="variable"/>
    <w:sig w:usb0="20000207" w:usb1="00000001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73"/>
    <w:rsid w:val="000707FC"/>
    <w:rsid w:val="000D3573"/>
    <w:rsid w:val="00222346"/>
    <w:rsid w:val="00292B33"/>
    <w:rsid w:val="00382396"/>
    <w:rsid w:val="004050E3"/>
    <w:rsid w:val="00406CC2"/>
    <w:rsid w:val="004240E3"/>
    <w:rsid w:val="00434C5F"/>
    <w:rsid w:val="00441932"/>
    <w:rsid w:val="005B2BE6"/>
    <w:rsid w:val="006612B6"/>
    <w:rsid w:val="006C5301"/>
    <w:rsid w:val="006D71C3"/>
    <w:rsid w:val="006D7F89"/>
    <w:rsid w:val="00717DF3"/>
    <w:rsid w:val="00876E41"/>
    <w:rsid w:val="008B2CB9"/>
    <w:rsid w:val="0097186A"/>
    <w:rsid w:val="00A0600D"/>
    <w:rsid w:val="00A156D6"/>
    <w:rsid w:val="00B824F3"/>
    <w:rsid w:val="00B954E1"/>
    <w:rsid w:val="00C43FA2"/>
    <w:rsid w:val="00D20350"/>
    <w:rsid w:val="00D475AD"/>
    <w:rsid w:val="00DA6F67"/>
    <w:rsid w:val="00E46E23"/>
    <w:rsid w:val="00FA5757"/>
    <w:rsid w:val="00FB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4050E3"/>
    <w:pPr>
      <w:keepNext/>
      <w:spacing w:after="0" w:line="240" w:lineRule="auto"/>
      <w:ind w:right="160"/>
      <w:jc w:val="right"/>
      <w:outlineLvl w:val="0"/>
    </w:pPr>
    <w:rPr>
      <w:rFonts w:ascii="AvenirNext LT Pro Bold" w:eastAsia="Times New Roman" w:hAnsi="AvenirNext LT Pro Bold" w:cs="Times New Roman"/>
      <w:noProof/>
      <w:color w:val="F99F36"/>
      <w:sz w:val="26"/>
      <w:szCs w:val="26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50E3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4050E3"/>
    <w:rPr>
      <w:rFonts w:ascii="AvenirNext LT Pro Bold" w:eastAsia="Times New Roman" w:hAnsi="AvenirNext LT Pro Bold" w:cs="Times New Roman"/>
      <w:noProof/>
      <w:color w:val="F99F36"/>
      <w:sz w:val="26"/>
      <w:szCs w:val="26"/>
      <w:lang w:val="en-GB" w:eastAsia="en-GB" w:bidi="ar-SA"/>
    </w:rPr>
  </w:style>
  <w:style w:type="paragraph" w:customStyle="1" w:styleId="4E40BA269FA74BC9A7B218F920B76021">
    <w:name w:val="4E40BA269FA74BC9A7B218F920B76021"/>
    <w:rsid w:val="004050E3"/>
    <w:rPr>
      <w:szCs w:val="22"/>
      <w:lang w:bidi="ar-SA"/>
    </w:rPr>
  </w:style>
  <w:style w:type="paragraph" w:customStyle="1" w:styleId="E9C50B5A4D2445A583C53925007FCABB1">
    <w:name w:val="E9C50B5A4D2445A583C53925007FCABB1"/>
    <w:rsid w:val="004050E3"/>
    <w:rPr>
      <w:szCs w:val="22"/>
      <w:lang w:eastAsia="zh-CN" w:bidi="ar-SA"/>
    </w:rPr>
  </w:style>
  <w:style w:type="paragraph" w:customStyle="1" w:styleId="1BB35FE66A1A4D8FAA32033DD27C23831">
    <w:name w:val="1BB35FE66A1A4D8FAA32033DD27C23831"/>
    <w:rsid w:val="004050E3"/>
    <w:rPr>
      <w:szCs w:val="22"/>
      <w:lang w:eastAsia="zh-CN" w:bidi="ar-SA"/>
    </w:rPr>
  </w:style>
  <w:style w:type="paragraph" w:customStyle="1" w:styleId="D9334478164E48B6BBC18005F233BABA1">
    <w:name w:val="D9334478164E48B6BBC18005F233BABA1"/>
    <w:rsid w:val="004050E3"/>
    <w:rPr>
      <w:szCs w:val="22"/>
      <w:lang w:eastAsia="zh-CN"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65EF5-F473-4D75-AE55-E444626EF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 AIP.dotx</Template>
  <TotalTime>13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Htoo Htet</cp:lastModifiedBy>
  <cp:revision>10</cp:revision>
  <cp:lastPrinted>2018-06-08T07:17:00Z</cp:lastPrinted>
  <dcterms:created xsi:type="dcterms:W3CDTF">2025-03-19T06:35:00Z</dcterms:created>
  <dcterms:modified xsi:type="dcterms:W3CDTF">2026-04-06T06:23:00Z</dcterms:modified>
</cp:coreProperties>
</file>